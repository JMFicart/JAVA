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9"/>
        <w:gridCol w:w="3904"/>
        <w:gridCol w:w="1830"/>
        <w:gridCol w:w="2620"/>
      </w:tblGrid>
      <w:tr w:rsidR="00492B9D" w14:paraId="490F4254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352C639" w14:textId="77777777" w:rsidR="00492B9D" w:rsidRPr="00D85D72" w:rsidRDefault="00492B9D" w:rsidP="005A0B46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14:paraId="198B29CA" w14:textId="21C4C2E7" w:rsidR="00492B9D" w:rsidRPr="00D85D72" w:rsidRDefault="007C7465" w:rsidP="005A0B46">
            <w:pPr>
              <w:pStyle w:val="CoursSujet"/>
            </w:pPr>
            <w:r>
              <w:t>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ACEDCE4" w14:textId="77777777" w:rsidR="00492B9D" w:rsidRPr="00D85D72" w:rsidRDefault="00492B9D" w:rsidP="005A0B46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C9F4F5C0665A47F68442451F2E6B2196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14:paraId="3CFCCB47" w14:textId="74661B3D" w:rsidR="00492B9D" w:rsidRDefault="007C7465" w:rsidP="005A0B46">
                <w:r>
                  <w:t>Manipuler</w:t>
                </w:r>
              </w:p>
            </w:tc>
          </w:sdtContent>
        </w:sdt>
      </w:tr>
      <w:tr w:rsidR="00492B9D" w14:paraId="0775EBE0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69705AB1" w14:textId="77777777" w:rsidR="00492B9D" w:rsidRPr="00D85D72" w:rsidRDefault="00492B9D" w:rsidP="005A0B46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165431C3" w14:textId="49A32F07" w:rsidR="00492B9D" w:rsidRDefault="007C7465" w:rsidP="005A0B46">
            <w:pPr>
              <w:pStyle w:val="CoursSujet"/>
            </w:pPr>
            <w:r>
              <w:t>Mise en pratique des notions POO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3705CA2D" w14:textId="77777777" w:rsidR="00492B9D" w:rsidRPr="00D85D72" w:rsidRDefault="007917A8" w:rsidP="005A0B46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7429ECFF" w14:textId="30E203DF" w:rsidR="00492B9D" w:rsidRDefault="007C7465" w:rsidP="005A0B46">
            <w:r>
              <w:t>Yannick Boogaerts</w:t>
            </w:r>
          </w:p>
        </w:tc>
      </w:tr>
    </w:tbl>
    <w:p w14:paraId="51E69FF4" w14:textId="1B72BC33" w:rsidR="00871A2F" w:rsidRPr="005A0B46" w:rsidRDefault="007C7465" w:rsidP="005A0B46">
      <w:pPr>
        <w:pStyle w:val="Titre1"/>
      </w:pPr>
      <w:r w:rsidRPr="005A0B46">
        <w:t>Création d’un Menu générique et configurable.</w:t>
      </w:r>
    </w:p>
    <w:p w14:paraId="1BAAB9BC" w14:textId="5A706840" w:rsidR="007C7465" w:rsidRPr="005A0B46" w:rsidRDefault="007C7465" w:rsidP="005A0B46">
      <w:pPr>
        <w:pStyle w:val="Titre2"/>
      </w:pPr>
      <w:r w:rsidRPr="005A0B46">
        <w:t xml:space="preserve">Sprint 1 : </w:t>
      </w:r>
      <w:r w:rsidR="00071999">
        <w:t>C</w:t>
      </w:r>
      <w:r w:rsidRPr="005A0B46">
        <w:t xml:space="preserve">réer et exécuter une action </w:t>
      </w:r>
      <w:r w:rsidR="00071999">
        <w:t xml:space="preserve">résultat d’un choix dans </w:t>
      </w:r>
      <w:r w:rsidRPr="005A0B46">
        <w:t>un menu.</w:t>
      </w:r>
    </w:p>
    <w:p w14:paraId="6F14CED8" w14:textId="192FED9D" w:rsidR="007C7465" w:rsidRPr="00E15C78" w:rsidRDefault="00AB5AAA" w:rsidP="005A0B46">
      <w:pPr>
        <w:pStyle w:val="Titre3"/>
      </w:pPr>
      <w:r w:rsidRPr="00E15C78">
        <w:t>Diagramme de classe</w:t>
      </w:r>
    </w:p>
    <w:p w14:paraId="5EBB5B9A" w14:textId="4350CC97" w:rsidR="00AB5AAA" w:rsidRPr="005A0B46" w:rsidRDefault="00AB5AAA" w:rsidP="005A0B46">
      <w:r w:rsidRPr="005A0B46">
        <w:drawing>
          <wp:inline distT="0" distB="0" distL="0" distR="0" wp14:anchorId="3D0CC3FA" wp14:editId="60765B4A">
            <wp:extent cx="4852415" cy="1767840"/>
            <wp:effectExtent l="0" t="0" r="571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61" b="12782"/>
                    <a:stretch/>
                  </pic:blipFill>
                  <pic:spPr bwMode="auto">
                    <a:xfrm>
                      <a:off x="0" y="0"/>
                      <a:ext cx="4874573" cy="177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02F3" w14:textId="3C3DB544" w:rsidR="007C7465" w:rsidRDefault="005A0B46" w:rsidP="005A0B46">
      <w:pPr>
        <w:pStyle w:val="Titre3"/>
      </w:pPr>
      <w:r>
        <w:t>Diagramme de séquence</w:t>
      </w:r>
    </w:p>
    <w:p w14:paraId="17933A98" w14:textId="373A70CB" w:rsidR="007917A8" w:rsidRDefault="005A0B46" w:rsidP="005A0B46">
      <w:r w:rsidRPr="005A0B46">
        <w:drawing>
          <wp:inline distT="0" distB="0" distL="0" distR="0" wp14:anchorId="5805E579" wp14:editId="509185DE">
            <wp:extent cx="3596640" cy="1704404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187" cy="17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2BA" w14:textId="79412B6F" w:rsidR="007917A8" w:rsidRDefault="000566AA" w:rsidP="000566AA">
      <w:pPr>
        <w:pStyle w:val="Titre3"/>
      </w:pPr>
      <w:r>
        <w:t>Description</w:t>
      </w:r>
      <w:r w:rsidR="00A17B60">
        <w:t xml:space="preserve"> des tâches</w:t>
      </w:r>
    </w:p>
    <w:p w14:paraId="5EF0B9F3" w14:textId="6211B806" w:rsidR="000566AA" w:rsidRDefault="000566AA" w:rsidP="000566AA">
      <w:pPr>
        <w:pStyle w:val="Paragraphedeliste"/>
        <w:numPr>
          <w:ilvl w:val="0"/>
          <w:numId w:val="5"/>
        </w:numPr>
      </w:pPr>
      <w:r>
        <w:t>Création d’un projet java menu</w:t>
      </w:r>
    </w:p>
    <w:p w14:paraId="5CCDA787" w14:textId="40C411F6" w:rsidR="000566AA" w:rsidRDefault="000566AA" w:rsidP="000566AA">
      <w:pPr>
        <w:pStyle w:val="Paragraphedeliste"/>
        <w:numPr>
          <w:ilvl w:val="1"/>
          <w:numId w:val="5"/>
        </w:numPr>
      </w:pPr>
      <w:r>
        <w:t>Mettre le projet sous contrôle de version avec « git ».</w:t>
      </w:r>
    </w:p>
    <w:p w14:paraId="3CF1F2AB" w14:textId="5DCCEB59" w:rsidR="000566AA" w:rsidRDefault="000566AA" w:rsidP="000566AA">
      <w:pPr>
        <w:pStyle w:val="Paragraphedeliste"/>
        <w:numPr>
          <w:ilvl w:val="0"/>
          <w:numId w:val="5"/>
        </w:numPr>
      </w:pPr>
      <w:r>
        <w:t>Création de 2 classes</w:t>
      </w:r>
    </w:p>
    <w:p w14:paraId="196D964B" w14:textId="7C55FBA4" w:rsidR="000566AA" w:rsidRDefault="000566AA" w:rsidP="000566AA">
      <w:pPr>
        <w:pStyle w:val="Paragraphedeliste"/>
        <w:numPr>
          <w:ilvl w:val="1"/>
          <w:numId w:val="5"/>
        </w:numPr>
      </w:pPr>
      <w:r>
        <w:t>« </w:t>
      </w:r>
      <w:proofErr w:type="spellStart"/>
      <w:proofErr w:type="gramStart"/>
      <w:r>
        <w:t>be.technifutur</w:t>
      </w:r>
      <w:proofErr w:type="gramEnd"/>
      <w:r>
        <w:t>.menu.Main</w:t>
      </w:r>
      <w:proofErr w:type="spellEnd"/>
      <w:r>
        <w:t> »</w:t>
      </w:r>
    </w:p>
    <w:p w14:paraId="09A3C15C" w14:textId="441D52DE" w:rsidR="000566AA" w:rsidRDefault="00AE2228" w:rsidP="000566AA">
      <w:pPr>
        <w:pStyle w:val="Paragraphedeliste"/>
        <w:numPr>
          <w:ilvl w:val="2"/>
          <w:numId w:val="5"/>
        </w:numPr>
      </w:pPr>
      <w:r>
        <w:t xml:space="preserve">Ajout de la méthode « public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main(</w:t>
      </w:r>
      <w:proofErr w:type="gramEnd"/>
      <w:r>
        <w:t>String[] args) »</w:t>
      </w:r>
    </w:p>
    <w:p w14:paraId="487A1B2B" w14:textId="3400DA1A" w:rsidR="000566AA" w:rsidRDefault="000566AA" w:rsidP="000566AA">
      <w:pPr>
        <w:pStyle w:val="Paragraphedeliste"/>
        <w:numPr>
          <w:ilvl w:val="1"/>
          <w:numId w:val="5"/>
        </w:numPr>
      </w:pPr>
      <w:r>
        <w:t>« </w:t>
      </w:r>
      <w:proofErr w:type="spellStart"/>
      <w:proofErr w:type="gramStart"/>
      <w:r>
        <w:t>be.technifutur</w:t>
      </w:r>
      <w:proofErr w:type="gramEnd"/>
      <w:r>
        <w:t>.menu.actions.Helloworld</w:t>
      </w:r>
      <w:proofErr w:type="spellEnd"/>
      <w:r>
        <w:t> »</w:t>
      </w:r>
    </w:p>
    <w:p w14:paraId="1FBBEDEA" w14:textId="4849D75B" w:rsidR="00AE2228" w:rsidRDefault="00AE2228" w:rsidP="00AE2228">
      <w:pPr>
        <w:pStyle w:val="Paragraphedeliste"/>
        <w:numPr>
          <w:ilvl w:val="2"/>
          <w:numId w:val="5"/>
        </w:numPr>
      </w:pPr>
      <w:r>
        <w:t>Définir que la classe implémente l’interface « </w:t>
      </w:r>
      <w:proofErr w:type="spellStart"/>
      <w:proofErr w:type="gramStart"/>
      <w:r>
        <w:t>java.lang</w:t>
      </w:r>
      <w:proofErr w:type="gramEnd"/>
      <w:r>
        <w:t>.Runnable</w:t>
      </w:r>
      <w:proofErr w:type="spellEnd"/>
      <w:r>
        <w:t> »</w:t>
      </w:r>
    </w:p>
    <w:p w14:paraId="53D790DA" w14:textId="542C457F" w:rsidR="00AE2228" w:rsidRDefault="00AE2228" w:rsidP="000F2966">
      <w:pPr>
        <w:pStyle w:val="Paragraphedeliste"/>
        <w:numPr>
          <w:ilvl w:val="2"/>
          <w:numId w:val="5"/>
        </w:numPr>
      </w:pPr>
      <w:r>
        <w:t>Ajout de la méthode « </w:t>
      </w:r>
      <w:r w:rsidRPr="00AE2228">
        <w:t>@Override</w:t>
      </w:r>
      <w:r>
        <w:t xml:space="preserve"> </w:t>
      </w:r>
      <w:r w:rsidRPr="00AE2228">
        <w:t xml:space="preserve">public </w:t>
      </w:r>
      <w:proofErr w:type="spellStart"/>
      <w:r w:rsidRPr="00AE2228">
        <w:t>void</w:t>
      </w:r>
      <w:proofErr w:type="spellEnd"/>
      <w:r w:rsidRPr="00AE2228">
        <w:t xml:space="preserve"> </w:t>
      </w:r>
      <w:proofErr w:type="gramStart"/>
      <w:r w:rsidRPr="00AE2228">
        <w:t>run(</w:t>
      </w:r>
      <w:proofErr w:type="gramEnd"/>
      <w:r w:rsidRPr="00AE2228">
        <w:t>)</w:t>
      </w:r>
      <w:r>
        <w:t> »</w:t>
      </w:r>
    </w:p>
    <w:p w14:paraId="417302DC" w14:textId="4E206BD6" w:rsidR="00A17B60" w:rsidRDefault="00A17B60" w:rsidP="00A17B60">
      <w:pPr>
        <w:pStyle w:val="Paragraphedeliste"/>
        <w:numPr>
          <w:ilvl w:val="0"/>
          <w:numId w:val="5"/>
        </w:numPr>
      </w:pPr>
      <w:r>
        <w:t>Implémentation des méthodes</w:t>
      </w:r>
    </w:p>
    <w:p w14:paraId="4CD5C603" w14:textId="4B3761CB" w:rsidR="00A17B60" w:rsidRDefault="00A17B60" w:rsidP="00A17B60">
      <w:pPr>
        <w:pStyle w:val="Paragraphedeliste"/>
        <w:numPr>
          <w:ilvl w:val="1"/>
          <w:numId w:val="5"/>
        </w:numPr>
      </w:pPr>
      <w:r>
        <w:t xml:space="preserve">Méthode : </w:t>
      </w:r>
      <w:proofErr w:type="spellStart"/>
      <w:proofErr w:type="gramStart"/>
      <w:r>
        <w:t>Helloworld.run</w:t>
      </w:r>
      <w:proofErr w:type="spellEnd"/>
      <w:r>
        <w:t>(</w:t>
      </w:r>
      <w:proofErr w:type="gramEnd"/>
      <w:r>
        <w:t>)</w:t>
      </w:r>
      <w:r>
        <w:br/>
        <w:t xml:space="preserve">afficher « Hello </w:t>
      </w:r>
      <w:proofErr w:type="spellStart"/>
      <w:r>
        <w:t>wold</w:t>
      </w:r>
      <w:proofErr w:type="spellEnd"/>
      <w:r>
        <w:t> » en console.</w:t>
      </w:r>
    </w:p>
    <w:p w14:paraId="26AF7E9E" w14:textId="484DDE02" w:rsidR="00A17B60" w:rsidRDefault="00A17B60" w:rsidP="00A17B60">
      <w:pPr>
        <w:pStyle w:val="Paragraphedeliste"/>
        <w:numPr>
          <w:ilvl w:val="1"/>
          <w:numId w:val="5"/>
        </w:numPr>
      </w:pPr>
      <w:r>
        <w:t xml:space="preserve">Méthode : </w:t>
      </w:r>
      <w:proofErr w:type="spellStart"/>
      <w:r>
        <w:t>Main.main</w:t>
      </w:r>
      <w:proofErr w:type="spellEnd"/>
      <w:r>
        <w:t>()</w:t>
      </w:r>
    </w:p>
    <w:p w14:paraId="6E4AC1C6" w14:textId="23FF723D" w:rsidR="00A17B60" w:rsidRDefault="00071999" w:rsidP="00A17B60">
      <w:pPr>
        <w:pStyle w:val="Paragraphedeliste"/>
        <w:numPr>
          <w:ilvl w:val="2"/>
          <w:numId w:val="5"/>
        </w:numPr>
      </w:pPr>
      <w:r>
        <w:t xml:space="preserve">Créer une instance de </w:t>
      </w:r>
      <w:proofErr w:type="spellStart"/>
      <w:r>
        <w:t>Helloworld</w:t>
      </w:r>
      <w:proofErr w:type="spellEnd"/>
      <w:r>
        <w:t xml:space="preserve"> et </w:t>
      </w:r>
      <w:proofErr w:type="spellStart"/>
      <w:r>
        <w:t>socker</w:t>
      </w:r>
      <w:proofErr w:type="spellEnd"/>
      <w:r>
        <w:t xml:space="preserve"> sa référence dans une variable « action » de type </w:t>
      </w:r>
      <w:proofErr w:type="spellStart"/>
      <w:r>
        <w:t>Runnable</w:t>
      </w:r>
      <w:proofErr w:type="spellEnd"/>
      <w:r>
        <w:t>.</w:t>
      </w:r>
    </w:p>
    <w:p w14:paraId="6BF032F0" w14:textId="5F4F35F4" w:rsidR="00071999" w:rsidRDefault="00071999" w:rsidP="00A17B60">
      <w:pPr>
        <w:pStyle w:val="Paragraphedeliste"/>
        <w:numPr>
          <w:ilvl w:val="2"/>
          <w:numId w:val="5"/>
        </w:numPr>
      </w:pPr>
      <w:r>
        <w:t xml:space="preserve">Appeler la méthode </w:t>
      </w:r>
      <w:proofErr w:type="gramStart"/>
      <w:r>
        <w:t>run(</w:t>
      </w:r>
      <w:proofErr w:type="gramEnd"/>
      <w:r>
        <w:t>) de action.</w:t>
      </w:r>
    </w:p>
    <w:p w14:paraId="7CD5BF55" w14:textId="255C3618" w:rsidR="00071999" w:rsidRDefault="00071999" w:rsidP="00071999">
      <w:pPr>
        <w:pStyle w:val="Paragraphedeliste"/>
        <w:numPr>
          <w:ilvl w:val="0"/>
          <w:numId w:val="5"/>
        </w:numPr>
      </w:pPr>
      <w:r>
        <w:t>Exécuter le programme</w:t>
      </w:r>
    </w:p>
    <w:p w14:paraId="5D93FE33" w14:textId="0AD91270" w:rsidR="00071999" w:rsidRDefault="00071999" w:rsidP="00071999">
      <w:pPr>
        <w:pStyle w:val="Titre3"/>
      </w:pPr>
      <w:r>
        <w:t>Pour aller plus loin</w:t>
      </w:r>
    </w:p>
    <w:p w14:paraId="44A51766" w14:textId="68771EC5" w:rsidR="00071999" w:rsidRPr="00071999" w:rsidRDefault="00BA2944" w:rsidP="00071999">
      <w:r>
        <w:t xml:space="preserve">Créer un autre classe « action » sur le modèle de </w:t>
      </w:r>
      <w:proofErr w:type="spellStart"/>
      <w:r>
        <w:t>Helloworld</w:t>
      </w:r>
      <w:proofErr w:type="spellEnd"/>
      <w:r>
        <w:t xml:space="preserve"> qui exécute un des exercices de logique</w:t>
      </w:r>
    </w:p>
    <w:sectPr w:rsidR="00071999" w:rsidRPr="00071999" w:rsidSect="00C0360C">
      <w:headerReference w:type="default" r:id="rId9"/>
      <w:footerReference w:type="default" r:id="rId10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C9BE5" w14:textId="77777777" w:rsidR="009053E0" w:rsidRDefault="009053E0" w:rsidP="005A0B46">
      <w:r>
        <w:separator/>
      </w:r>
    </w:p>
  </w:endnote>
  <w:endnote w:type="continuationSeparator" w:id="0">
    <w:p w14:paraId="022A21A6" w14:textId="77777777" w:rsidR="009053E0" w:rsidRDefault="009053E0" w:rsidP="005A0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7CC07" w14:textId="77777777" w:rsidR="00113118" w:rsidRPr="00C0360C" w:rsidRDefault="00C0360C" w:rsidP="005A0B46">
    <w:pPr>
      <w:pStyle w:val="Pieddepage"/>
    </w:pPr>
    <w:r w:rsidRPr="00C0360C">
      <w:rPr>
        <w:noProof/>
      </w:rPr>
      <w:drawing>
        <wp:anchor distT="0" distB="0" distL="114300" distR="114300" simplePos="0" relativeHeight="251661312" behindDoc="1" locked="0" layoutInCell="1" allowOverlap="1" wp14:anchorId="6DCA0840" wp14:editId="7AAB7303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7C7465">
        <w:rPr>
          <w:noProof/>
        </w:rPr>
        <w:t>Document3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7C7465">
      <w:rPr>
        <w:noProof/>
      </w:rPr>
      <w:t>25/11/2021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3596D" w:rsidRPr="00C0360C">
      <w:t>1</w:t>
    </w:r>
    <w:r w:rsidR="00C211E2" w:rsidRPr="00C0360C">
      <w:fldChar w:fldCharType="end"/>
    </w:r>
    <w:r w:rsidR="00C211E2" w:rsidRPr="00C0360C">
      <w:t>/</w:t>
    </w:r>
    <w:r w:rsidR="009053E0">
      <w:fldChar w:fldCharType="begin"/>
    </w:r>
    <w:r w:rsidR="009053E0">
      <w:instrText>NUMPAGES  \* Arabic  \* MERGEFORMAT</w:instrText>
    </w:r>
    <w:r w:rsidR="009053E0">
      <w:fldChar w:fldCharType="separate"/>
    </w:r>
    <w:r w:rsidR="00D3596D" w:rsidRPr="00C0360C">
      <w:t>1</w:t>
    </w:r>
    <w:r w:rsidR="009053E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4B22A" w14:textId="77777777" w:rsidR="009053E0" w:rsidRDefault="009053E0" w:rsidP="005A0B46">
      <w:r>
        <w:separator/>
      </w:r>
    </w:p>
  </w:footnote>
  <w:footnote w:type="continuationSeparator" w:id="0">
    <w:p w14:paraId="13A15927" w14:textId="77777777" w:rsidR="009053E0" w:rsidRDefault="009053E0" w:rsidP="005A0B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CD6E" w14:textId="77777777" w:rsidR="00871A2F" w:rsidRPr="00C0360C" w:rsidRDefault="00C0360C" w:rsidP="005A0B46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357A8C5" wp14:editId="54F2483C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3in;height:3in" o:bullet="t">
        <v:imagedata r:id="rId1" o:title=""/>
      </v:shape>
    </w:pict>
  </w:numPicBullet>
  <w:abstractNum w:abstractNumId="0" w15:restartNumberingAfterBreak="0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F2BEE"/>
    <w:multiLevelType w:val="hybridMultilevel"/>
    <w:tmpl w:val="0BB815A2"/>
    <w:lvl w:ilvl="0" w:tplc="080C000F">
      <w:start w:val="1"/>
      <w:numFmt w:val="decimal"/>
      <w:lvlText w:val="%1."/>
      <w:lvlJc w:val="left"/>
      <w:pPr>
        <w:ind w:left="1287" w:hanging="360"/>
      </w:pPr>
    </w:lvl>
    <w:lvl w:ilvl="1" w:tplc="080C0019">
      <w:start w:val="1"/>
      <w:numFmt w:val="lowerLetter"/>
      <w:lvlText w:val="%2."/>
      <w:lvlJc w:val="left"/>
      <w:pPr>
        <w:ind w:left="2007" w:hanging="360"/>
      </w:pPr>
    </w:lvl>
    <w:lvl w:ilvl="2" w:tplc="080C001B">
      <w:start w:val="1"/>
      <w:numFmt w:val="lowerRoman"/>
      <w:lvlText w:val="%3."/>
      <w:lvlJc w:val="right"/>
      <w:pPr>
        <w:ind w:left="2727" w:hanging="180"/>
      </w:pPr>
    </w:lvl>
    <w:lvl w:ilvl="3" w:tplc="080C000F" w:tentative="1">
      <w:start w:val="1"/>
      <w:numFmt w:val="decimal"/>
      <w:lvlText w:val="%4."/>
      <w:lvlJc w:val="left"/>
      <w:pPr>
        <w:ind w:left="3447" w:hanging="360"/>
      </w:pPr>
    </w:lvl>
    <w:lvl w:ilvl="4" w:tplc="080C0019" w:tentative="1">
      <w:start w:val="1"/>
      <w:numFmt w:val="lowerLetter"/>
      <w:lvlText w:val="%5."/>
      <w:lvlJc w:val="left"/>
      <w:pPr>
        <w:ind w:left="4167" w:hanging="360"/>
      </w:pPr>
    </w:lvl>
    <w:lvl w:ilvl="5" w:tplc="080C001B" w:tentative="1">
      <w:start w:val="1"/>
      <w:numFmt w:val="lowerRoman"/>
      <w:lvlText w:val="%6."/>
      <w:lvlJc w:val="right"/>
      <w:pPr>
        <w:ind w:left="4887" w:hanging="180"/>
      </w:pPr>
    </w:lvl>
    <w:lvl w:ilvl="6" w:tplc="080C000F" w:tentative="1">
      <w:start w:val="1"/>
      <w:numFmt w:val="decimal"/>
      <w:lvlText w:val="%7."/>
      <w:lvlJc w:val="left"/>
      <w:pPr>
        <w:ind w:left="5607" w:hanging="360"/>
      </w:pPr>
    </w:lvl>
    <w:lvl w:ilvl="7" w:tplc="080C0019" w:tentative="1">
      <w:start w:val="1"/>
      <w:numFmt w:val="lowerLetter"/>
      <w:lvlText w:val="%8."/>
      <w:lvlJc w:val="left"/>
      <w:pPr>
        <w:ind w:left="6327" w:hanging="360"/>
      </w:pPr>
    </w:lvl>
    <w:lvl w:ilvl="8" w:tplc="08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65"/>
    <w:rsid w:val="000566AA"/>
    <w:rsid w:val="00071999"/>
    <w:rsid w:val="000B59F0"/>
    <w:rsid w:val="00113118"/>
    <w:rsid w:val="001163E8"/>
    <w:rsid w:val="001E34C9"/>
    <w:rsid w:val="00255084"/>
    <w:rsid w:val="00264731"/>
    <w:rsid w:val="002A5BE7"/>
    <w:rsid w:val="003E39AC"/>
    <w:rsid w:val="00400472"/>
    <w:rsid w:val="0048376A"/>
    <w:rsid w:val="00492B9D"/>
    <w:rsid w:val="004B729F"/>
    <w:rsid w:val="00501D8A"/>
    <w:rsid w:val="00545859"/>
    <w:rsid w:val="005914D7"/>
    <w:rsid w:val="005A0B46"/>
    <w:rsid w:val="00685296"/>
    <w:rsid w:val="006C4845"/>
    <w:rsid w:val="007917A8"/>
    <w:rsid w:val="007C7465"/>
    <w:rsid w:val="00871A2F"/>
    <w:rsid w:val="008E03E8"/>
    <w:rsid w:val="009053E0"/>
    <w:rsid w:val="009430B3"/>
    <w:rsid w:val="00972806"/>
    <w:rsid w:val="00990A93"/>
    <w:rsid w:val="00A15DD3"/>
    <w:rsid w:val="00A17B60"/>
    <w:rsid w:val="00A957C6"/>
    <w:rsid w:val="00AB5AAA"/>
    <w:rsid w:val="00AB74CE"/>
    <w:rsid w:val="00AD2B55"/>
    <w:rsid w:val="00AE2228"/>
    <w:rsid w:val="00B357B2"/>
    <w:rsid w:val="00B73EA2"/>
    <w:rsid w:val="00B95C94"/>
    <w:rsid w:val="00BA2944"/>
    <w:rsid w:val="00C0360C"/>
    <w:rsid w:val="00C211E2"/>
    <w:rsid w:val="00C57593"/>
    <w:rsid w:val="00C84C7A"/>
    <w:rsid w:val="00D3596D"/>
    <w:rsid w:val="00D85D72"/>
    <w:rsid w:val="00DE5761"/>
    <w:rsid w:val="00E15C78"/>
    <w:rsid w:val="00E62173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7A790D"/>
  <w15:docId w15:val="{E15B5605-90B8-4EF9-9CF9-FCE1FF9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46"/>
    <w:pPr>
      <w:spacing w:before="60" w:after="60" w:line="240" w:lineRule="auto"/>
      <w:ind w:left="567"/>
    </w:pPr>
  </w:style>
  <w:style w:type="paragraph" w:styleId="Titre1">
    <w:name w:val="heading 1"/>
    <w:basedOn w:val="Normal"/>
    <w:next w:val="Normal"/>
    <w:link w:val="Titre1Car"/>
    <w:uiPriority w:val="9"/>
    <w:qFormat/>
    <w:rsid w:val="005A0B46"/>
    <w:pPr>
      <w:keepNext/>
      <w:keepLines/>
      <w:pBdr>
        <w:top w:val="single" w:sz="4" w:space="6" w:color="auto"/>
        <w:left w:val="single" w:sz="4" w:space="4" w:color="auto"/>
        <w:bottom w:val="single" w:sz="4" w:space="3" w:color="auto"/>
        <w:right w:val="single" w:sz="4" w:space="4" w:color="auto"/>
      </w:pBdr>
      <w:spacing w:before="240" w:after="120"/>
      <w:ind w:left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0B46"/>
    <w:pPr>
      <w:keepNext/>
      <w:keepLines/>
      <w:pBdr>
        <w:bottom w:val="single" w:sz="4" w:space="1" w:color="auto"/>
      </w:pBdr>
      <w:spacing w:before="240" w:after="120"/>
      <w:ind w:left="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15C78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 w:cstheme="majorBidi"/>
      <w:i/>
      <w:iCs/>
      <w:color w:val="002E53" w:themeColor="accent1" w:themeShade="7F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A0B4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A0B46"/>
    <w:rPr>
      <w:rFonts w:asciiTheme="majorHAnsi" w:eastAsiaTheme="majorEastAsia" w:hAnsiTheme="majorHAnsi" w:cstheme="majorBidi"/>
      <w:sz w:val="32"/>
      <w:szCs w:val="32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15C78"/>
    <w:rPr>
      <w:rFonts w:asciiTheme="majorHAnsi" w:eastAsiaTheme="majorEastAsia" w:hAnsiTheme="majorHAnsi" w:cstheme="majorBidi"/>
      <w:i/>
      <w:iCs/>
      <w:color w:val="002E53" w:themeColor="accent1" w:themeShade="7F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E2228"/>
    <w:pPr>
      <w:spacing w:before="0" w:after="0"/>
    </w:pPr>
    <w:rPr>
      <w:rFonts w:ascii="Consolas" w:hAnsi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E2228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F4F5C0665A47F68442451F2E6B2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09152D-885E-4525-A2E8-DB6B02D11B38}"/>
      </w:docPartPr>
      <w:docPartBody>
        <w:p w:rsidR="00000000" w:rsidRDefault="005976B4">
          <w:pPr>
            <w:pStyle w:val="C9F4F5C0665A47F68442451F2E6B2196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B4"/>
    <w:rsid w:val="0059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C9F4F5C0665A47F68442451F2E6B2196">
    <w:name w:val="C9F4F5C0665A47F68442451F2E6B21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64</TotalTime>
  <Pages>1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1</cp:revision>
  <cp:lastPrinted>2020-02-27T13:45:00Z</cp:lastPrinted>
  <dcterms:created xsi:type="dcterms:W3CDTF">2021-11-25T09:15:00Z</dcterms:created>
  <dcterms:modified xsi:type="dcterms:W3CDTF">2021-11-25T10:19:00Z</dcterms:modified>
</cp:coreProperties>
</file>